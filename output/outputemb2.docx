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«1902(ПО-30-КО-ОП-ОП-1902) -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трубопроводов».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Хорей-Вер.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января, наиболее теплым – июля.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6"/>
        <w:gridCol w:w="1111"/>
        <w:gridCol w:w="1299"/>
        <w:gridCol w:w="1675"/>
        <w:gridCol w:w="1817"/>
        <w:gridCol w:w="1984"/>
      </w:tblGrid>
      <w:tr>
        <w:trPr>
          <w:trHeight w:val="252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  <w:t>Средняя из абсолютных минимумов температуры воздуха, °С</w:t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≤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данных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2"/>
        <w:gridCol w:w="1079"/>
        <w:gridCol w:w="1675"/>
        <w:gridCol w:w="2834"/>
        <w:gridCol w:w="2697"/>
      </w:tblGrid>
      <w:tr>
        <w:trPr>
          <w:trHeight w:val="828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Средняя из абсолютных максимумов температуры воздуха, °С</w:t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≥</w:t>
            </w:r>
            <w:r>
              <w:rPr>
                <w:lang w:val="en-US"/>
              </w:rPr>
              <w:t xml:space="preserve"> </w:t>
            </w:r>
            <w:r>
              <w:rPr/>
              <w:t>8 °С</w:t>
            </w:r>
          </w:p>
        </w:tc>
      </w:tr>
      <w:tr>
        <w:trPr>
          <w:trHeight w:val="428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Продолж.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 xml:space="preserve">Ср. </w:t>
            </w:r>
            <w:r>
              <w:rPr>
                <w:lang w:val="en-US"/>
              </w:rPr>
              <w:t>tº</w:t>
            </w:r>
          </w:p>
        </w:tc>
      </w:tr>
      <w:tr>
        <w:trPr>
          <w:trHeight w:val="383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75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81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В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3"/>
        <w:gridCol w:w="697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–5,4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–5,9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–6,2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–3,4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–0,1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10,5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8,7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–2,8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–4,8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0,0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Хорей-Вер)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7"/>
        <w:gridCol w:w="963"/>
      </w:tblGrid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холодных суток,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 наиболее холодной пятидневки,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минимальная температура воздуха,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 суток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Суточная амплитуда температуры воздуха наиболее холодного месяца,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83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123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ЮЗ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 xml:space="preserve">Продолжительность, сут, и средняя температура воздуха, ºС, периода со средней температурой воздуха </w:t>
            </w:r>
            <w:bookmarkStart w:id="4" w:name="_Hlk118204199"/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≤8 ºС</w:t>
            </w:r>
            <w:bookmarkEnd w:id="4"/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Хоседа-Хард)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3"/>
        <w:gridCol w:w="679"/>
      </w:tblGrid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0,95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Температура воздуха, ºС, обеспеченностью 0,98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максимальная температура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75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Абсолютная максимальная температура воздуха,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323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81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4"/>
        <w:gridCol w:w="643"/>
        <w:gridCol w:w="639"/>
        <w:gridCol w:w="639"/>
        <w:gridCol w:w="638"/>
        <w:gridCol w:w="639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0,8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9"/>
        <w:gridCol w:w="573"/>
        <w:gridCol w:w="573"/>
        <w:gridCol w:w="569"/>
        <w:gridCol w:w="572"/>
        <w:gridCol w:w="575"/>
        <w:gridCol w:w="571"/>
        <w:gridCol w:w="569"/>
        <w:gridCol w:w="575"/>
        <w:gridCol w:w="572"/>
        <w:gridCol w:w="568"/>
        <w:gridCol w:w="575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rPr/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2"/>
        <w:gridCol w:w="854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20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нормальная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Нет данных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4"/>
        <w:gridCol w:w="338"/>
        <w:gridCol w:w="371"/>
        <w:gridCol w:w="370"/>
        <w:gridCol w:w="368"/>
        <w:gridCol w:w="370"/>
        <w:gridCol w:w="365"/>
        <w:gridCol w:w="369"/>
        <w:gridCol w:w="371"/>
        <w:gridCol w:w="369"/>
        <w:gridCol w:w="368"/>
        <w:gridCol w:w="370"/>
        <w:gridCol w:w="365"/>
        <w:gridCol w:w="369"/>
        <w:gridCol w:w="372"/>
        <w:gridCol w:w="368"/>
        <w:gridCol w:w="368"/>
        <w:gridCol w:w="367"/>
        <w:gridCol w:w="368"/>
        <w:gridCol w:w="370"/>
        <w:gridCol w:w="369"/>
        <w:gridCol w:w="368"/>
        <w:gridCol w:w="333"/>
        <w:gridCol w:w="339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1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данных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- 650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4,7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22а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rPr>
                <w:lang w:val="en-US"/>
              </w:rP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10,0 м/с.</w:t>
      </w:r>
    </w:p>
    <w:p>
      <w:pPr>
        <w:pStyle w:val="BodyText"/>
        <w:rPr/>
      </w:pPr>
      <w:r>
        <w:t>Преобладающее годовое направление ветра – юго-западное.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4"/>
        <w:gridCol w:w="567"/>
        <w:gridCol w:w="570"/>
        <w:gridCol w:w="564"/>
        <w:gridCol w:w="567"/>
        <w:gridCol w:w="493"/>
        <w:gridCol w:w="602"/>
        <w:gridCol w:w="606"/>
        <w:gridCol w:w="570"/>
        <w:gridCol w:w="564"/>
        <w:gridCol w:w="709"/>
        <w:gridCol w:w="637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IV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VIII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IX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>
                <w:lang w:val="en-US"/>
              </w:rPr>
              <w:t>XII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57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33,8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III;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II;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Нет данных.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1874</TotalTime>
  <Application>LibreOffice/26.2.4.2$Linux_X86_64 LibreOffice_project/620$Build-2</Application>
  <AppVersion>15.0000</AppVersion>
  <Pages>5</Pages>
  <Words>1088</Words>
  <Characters>6446</Characters>
  <CharactersWithSpaces>7193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2026-07-31T14:42:10Z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